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001"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002"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003"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004"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1005"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7F9DF44B" w:rsidR="00133771" w:rsidRPr="00AE0B8D" w:rsidRDefault="00250981" w:rsidP="00AE0B8D">
            <w:pPr>
              <w:pStyle w:val="Heading1"/>
            </w:pPr>
            <w:r>
              <w:t xml:space="preserve">Key Given</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100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07EEA316" w:rsidR="0063282B" w:rsidRPr="003D5AE1" w:rsidRDefault="00250981" w:rsidP="003D0D94">
            <w:pPr>
              <w:pStyle w:val="ContactInfo"/>
              <w:ind w:left="60" w:right="60"/>
            </w:pPr>
            <w:r>
              <w:t xml:space="preserve">Tangerang</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27545130" w:rsidR="0063282B" w:rsidRPr="003D5AE1" w:rsidRDefault="00250981" w:rsidP="003D0D94">
            <w:pPr>
              <w:pStyle w:val="ContactInfo"/>
              <w:ind w:left="60" w:right="60"/>
            </w:pPr>
            <w:r>
              <w:t xml:space="preserve">789</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 xml:space="preserve">Company Email</w:t>
                </w:r>
              </w:p>
            </w:sdtContent>
          </w:sdt>
          <w:p w14:paraId="0D97388E" w14:textId="11AE28FA" w:rsidR="0063282B" w:rsidRPr="003D5AE1" w:rsidRDefault="00250981" w:rsidP="00250981">
            <w:pPr>
              <w:pStyle w:val="ContactInfo"/>
              <w:ind w:left="60" w:right="60"/>
              <w:jc w:val="left"/>
            </w:pPr>
            <w:r>
              <w:t xml:space="preserve">                     oke3@oke.com</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51E60679" w:rsidR="0063282B" w:rsidRDefault="00107111" w:rsidP="003573C3">
            <w:pPr>
              <w:rPr>
                <w:rFonts w:ascii="Times New Roman"/>
                <w:sz w:val="24"/>
              </w:rPr>
            </w:pPr>
            <w:r>
              <w:rPr>
                <w:rFonts w:ascii="Times New Roman"/>
                <w:sz w:val="24"/>
              </w:rPr>
              <w:t>To</w:t>
            </w: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1007"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3FE577A1" w:rsidR="0063282B" w:rsidRPr="008B5840" w:rsidRDefault="00107111" w:rsidP="00107111">
            <w:pPr>
              <w:pStyle w:val="Title"/>
            </w:pPr>
            <w:r>
              <w:t xml:space="preserve">Conrats</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34A62323" w:rsidR="0063282B" w:rsidRPr="008B5840" w:rsidRDefault="00107111" w:rsidP="003573C3">
            <w:pPr>
              <w:pStyle w:val="Subtitle"/>
              <w:rPr>
                <w:color w:val="0E3A53" w:themeColor="text2"/>
                <w:sz w:val="22"/>
              </w:rPr>
            </w:pPr>
            <w:r>
              <w:t xml:space="preserve">To : Agus</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1008"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1009"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010"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0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1012"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D86B2" w14:textId="77777777" w:rsidR="004E2A4F" w:rsidRDefault="004E2A4F" w:rsidP="00ED77E6">
      <w:r>
        <w:separator/>
      </w:r>
    </w:p>
  </w:endnote>
  <w:endnote w:type="continuationSeparator" w:id="0">
    <w:p w14:paraId="31ADE73F" w14:textId="77777777" w:rsidR="004E2A4F" w:rsidRDefault="004E2A4F"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5A971" w14:textId="77777777" w:rsidR="004E2A4F" w:rsidRDefault="004E2A4F" w:rsidP="00ED77E6">
      <w:r>
        <w:separator/>
      </w:r>
    </w:p>
  </w:footnote>
  <w:footnote w:type="continuationSeparator" w:id="0">
    <w:p w14:paraId="4FC1A650" w14:textId="77777777" w:rsidR="004E2A4F" w:rsidRDefault="004E2A4F"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710233300">
    <w:abstractNumId w:val="12"/>
  </w:num>
  <w:num w:numId="2" w16cid:durableId="2063483784">
    <w:abstractNumId w:val="0"/>
  </w:num>
  <w:num w:numId="3" w16cid:durableId="417752146">
    <w:abstractNumId w:val="1"/>
  </w:num>
  <w:num w:numId="4" w16cid:durableId="1694961743">
    <w:abstractNumId w:val="2"/>
  </w:num>
  <w:num w:numId="5" w16cid:durableId="872038831">
    <w:abstractNumId w:val="3"/>
  </w:num>
  <w:num w:numId="6" w16cid:durableId="438795591">
    <w:abstractNumId w:val="4"/>
  </w:num>
  <w:num w:numId="7" w16cid:durableId="1770588916">
    <w:abstractNumId w:val="9"/>
  </w:num>
  <w:num w:numId="8" w16cid:durableId="681391751">
    <w:abstractNumId w:val="5"/>
  </w:num>
  <w:num w:numId="9" w16cid:durableId="451676878">
    <w:abstractNumId w:val="6"/>
  </w:num>
  <w:num w:numId="10" w16cid:durableId="1360357798">
    <w:abstractNumId w:val="7"/>
  </w:num>
  <w:num w:numId="11" w16cid:durableId="1159997616">
    <w:abstractNumId w:val="8"/>
  </w:num>
  <w:num w:numId="12" w16cid:durableId="2011371724">
    <w:abstractNumId w:val="10"/>
  </w:num>
  <w:num w:numId="13" w16cid:durableId="16472757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740EE"/>
    <w:rsid w:val="000870E4"/>
    <w:rsid w:val="000946D1"/>
    <w:rsid w:val="000A622E"/>
    <w:rsid w:val="000C4E0D"/>
    <w:rsid w:val="000C50C2"/>
    <w:rsid w:val="000D28FD"/>
    <w:rsid w:val="000E1400"/>
    <w:rsid w:val="000E7D1E"/>
    <w:rsid w:val="000F1089"/>
    <w:rsid w:val="00101EF4"/>
    <w:rsid w:val="00107111"/>
    <w:rsid w:val="00133771"/>
    <w:rsid w:val="00140216"/>
    <w:rsid w:val="001B2A02"/>
    <w:rsid w:val="001C619B"/>
    <w:rsid w:val="001D297D"/>
    <w:rsid w:val="001D2CE6"/>
    <w:rsid w:val="001D4BC0"/>
    <w:rsid w:val="001D688F"/>
    <w:rsid w:val="001D6E26"/>
    <w:rsid w:val="001E361B"/>
    <w:rsid w:val="001F4BFA"/>
    <w:rsid w:val="001F7B3E"/>
    <w:rsid w:val="00226F44"/>
    <w:rsid w:val="002418AE"/>
    <w:rsid w:val="00250981"/>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2A4F"/>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1217"/>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85873607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1C60DA"/>
    <w:rsid w:val="00234CCB"/>
    <w:rsid w:val="00277550"/>
    <w:rsid w:val="002E5240"/>
    <w:rsid w:val="005D69BB"/>
    <w:rsid w:val="00672CAD"/>
    <w:rsid w:val="00751B39"/>
    <w:rsid w:val="007E1217"/>
    <w:rsid w:val="0085611F"/>
    <w:rsid w:val="0088755E"/>
    <w:rsid w:val="0096708D"/>
    <w:rsid w:val="00E13D4A"/>
    <w:rsid w:val="00EB5CAE"/>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2025-10-18T04:24:00Z</dcterms:created>
  <dcterms:modified xsi:type="dcterms:W3CDTF">2025-10-18T04:32:00Z</dcterms:modified>
  <dc:description/>
  <dc:identifier/>
  <dc:language/>
  <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